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3A24B" w14:textId="39F2D5F2" w:rsidR="00C6554A" w:rsidRPr="008B5277" w:rsidRDefault="00D635CE" w:rsidP="00C6554A">
      <w:pPr>
        <w:pStyle w:val="Fotografia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3406722B" wp14:editId="5BDAE0D7">
            <wp:simplePos x="0" y="0"/>
            <wp:positionH relativeFrom="column">
              <wp:posOffset>-812800</wp:posOffset>
            </wp:positionH>
            <wp:positionV relativeFrom="paragraph">
              <wp:posOffset>-684530</wp:posOffset>
            </wp:positionV>
            <wp:extent cx="2381250" cy="476250"/>
            <wp:effectExtent l="0" t="0" r="0" b="0"/>
            <wp:wrapNone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m 19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7FF">
        <w:rPr>
          <w:noProof/>
        </w:rPr>
        <mc:AlternateContent>
          <mc:Choice Requires="wps">
            <w:drawing>
              <wp:inline distT="0" distB="0" distL="0" distR="0" wp14:anchorId="18B501F1" wp14:editId="6A72F280">
                <wp:extent cx="304800" cy="304800"/>
                <wp:effectExtent l="0" t="0" r="0" b="0"/>
                <wp:docPr id="30" name="Retângulo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453D3E" id="Retângulo 3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NFo85/ABAADH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2E45EA7" w14:textId="3D04EE7C" w:rsidR="003E37FF" w:rsidRDefault="003E37FF" w:rsidP="00C6554A">
      <w:pPr>
        <w:pStyle w:val="Ttulo"/>
        <w:rPr>
          <w:sz w:val="72"/>
          <w:szCs w:val="24"/>
        </w:rPr>
      </w:pPr>
      <w:r>
        <w:rPr>
          <w:noProof/>
        </w:rPr>
        <w:drawing>
          <wp:anchor distT="0" distB="0" distL="114300" distR="114300" simplePos="0" relativeHeight="251697664" behindDoc="1" locked="0" layoutInCell="1" allowOverlap="1" wp14:anchorId="272DC9AC" wp14:editId="409124B4">
            <wp:simplePos x="0" y="0"/>
            <wp:positionH relativeFrom="margin">
              <wp:align>center</wp:align>
            </wp:positionH>
            <wp:positionV relativeFrom="paragraph">
              <wp:posOffset>704850</wp:posOffset>
            </wp:positionV>
            <wp:extent cx="2165350" cy="2854325"/>
            <wp:effectExtent l="0" t="0" r="6350" b="3175"/>
            <wp:wrapTight wrapText="bothSides">
              <wp:wrapPolygon edited="0">
                <wp:start x="9882" y="0"/>
                <wp:lineTo x="2660" y="2162"/>
                <wp:lineTo x="2660" y="2595"/>
                <wp:lineTo x="4561" y="4613"/>
                <wp:lineTo x="3421" y="6776"/>
                <wp:lineTo x="0" y="7496"/>
                <wp:lineTo x="0" y="8505"/>
                <wp:lineTo x="3421" y="9226"/>
                <wp:lineTo x="4941" y="11533"/>
                <wp:lineTo x="2470" y="13695"/>
                <wp:lineTo x="2850" y="14704"/>
                <wp:lineTo x="9311" y="16146"/>
                <wp:lineTo x="7031" y="16146"/>
                <wp:lineTo x="7031" y="18885"/>
                <wp:lineTo x="9311" y="21480"/>
                <wp:lineTo x="12162" y="21480"/>
                <wp:lineTo x="12352" y="21480"/>
                <wp:lineTo x="13112" y="20759"/>
                <wp:lineTo x="14632" y="18453"/>
                <wp:lineTo x="14822" y="16146"/>
                <wp:lineTo x="19003" y="13839"/>
                <wp:lineTo x="16913" y="11533"/>
                <wp:lineTo x="18053" y="9226"/>
                <wp:lineTo x="21473" y="8505"/>
                <wp:lineTo x="21473" y="7496"/>
                <wp:lineTo x="18243" y="6920"/>
                <wp:lineTo x="17103" y="5334"/>
                <wp:lineTo x="16913" y="4613"/>
                <wp:lineTo x="18813" y="2595"/>
                <wp:lineTo x="18813" y="2307"/>
                <wp:lineTo x="11592" y="0"/>
                <wp:lineTo x="9882" y="0"/>
              </wp:wrapPolygon>
            </wp:wrapTight>
            <wp:docPr id="192" name="Gráfico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Gráfico 1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6043F" w14:textId="7F1804F7" w:rsidR="003E37FF" w:rsidRDefault="003E37FF" w:rsidP="00C6554A">
      <w:pPr>
        <w:pStyle w:val="Ttulo"/>
        <w:rPr>
          <w:sz w:val="72"/>
          <w:szCs w:val="24"/>
        </w:rPr>
      </w:pPr>
    </w:p>
    <w:p w14:paraId="46EA9809" w14:textId="7A4F5293" w:rsidR="003E37FF" w:rsidRDefault="003E37FF" w:rsidP="00C6554A">
      <w:pPr>
        <w:pStyle w:val="Ttulo"/>
        <w:rPr>
          <w:sz w:val="72"/>
          <w:szCs w:val="24"/>
        </w:rPr>
      </w:pPr>
    </w:p>
    <w:p w14:paraId="52184FA5" w14:textId="476FC18B" w:rsidR="003E37FF" w:rsidRDefault="003E37FF" w:rsidP="00C6554A">
      <w:pPr>
        <w:pStyle w:val="Ttulo"/>
        <w:rPr>
          <w:sz w:val="72"/>
          <w:szCs w:val="24"/>
        </w:rPr>
      </w:pPr>
    </w:p>
    <w:p w14:paraId="67A12F12" w14:textId="104634DC" w:rsidR="003E37FF" w:rsidRDefault="003E37FF" w:rsidP="00C6554A">
      <w:pPr>
        <w:pStyle w:val="Ttulo"/>
        <w:rPr>
          <w:sz w:val="72"/>
          <w:szCs w:val="24"/>
        </w:rPr>
      </w:pPr>
    </w:p>
    <w:p w14:paraId="30EECE31" w14:textId="7C717678" w:rsidR="003E37FF" w:rsidRDefault="003E37FF" w:rsidP="00C6554A">
      <w:pPr>
        <w:pStyle w:val="Ttulo"/>
        <w:rPr>
          <w:sz w:val="72"/>
          <w:szCs w:val="24"/>
        </w:rPr>
      </w:pPr>
    </w:p>
    <w:p w14:paraId="5899BB50" w14:textId="084B809D" w:rsidR="003E37FF" w:rsidRDefault="003E37FF" w:rsidP="00C6554A">
      <w:pPr>
        <w:pStyle w:val="Ttulo"/>
        <w:rPr>
          <w:sz w:val="72"/>
          <w:szCs w:val="24"/>
        </w:rPr>
      </w:pPr>
    </w:p>
    <w:p w14:paraId="194B7E62" w14:textId="467E74A9" w:rsidR="003E37FF" w:rsidRDefault="003E37FF" w:rsidP="00C6554A">
      <w:pPr>
        <w:pStyle w:val="Ttulo"/>
        <w:rPr>
          <w:sz w:val="72"/>
          <w:szCs w:val="24"/>
        </w:rPr>
      </w:pPr>
    </w:p>
    <w:p w14:paraId="6D46181F" w14:textId="6C51625B" w:rsidR="00D635CE" w:rsidRPr="00D635CE" w:rsidRDefault="00B50F67" w:rsidP="00D635CE">
      <w:pPr>
        <w:pStyle w:val="Ttulo"/>
        <w:rPr>
          <w:sz w:val="96"/>
          <w:szCs w:val="28"/>
        </w:rPr>
      </w:pPr>
      <w:r w:rsidRPr="00D635CE">
        <w:rPr>
          <w:sz w:val="96"/>
          <w:szCs w:val="28"/>
        </w:rPr>
        <w:t xml:space="preserve">Algoritmo </w:t>
      </w:r>
      <w:proofErr w:type="spellStart"/>
      <w:r w:rsidRPr="00D635CE">
        <w:rPr>
          <w:sz w:val="96"/>
          <w:szCs w:val="28"/>
        </w:rPr>
        <w:t>MinHash</w:t>
      </w:r>
      <w:proofErr w:type="spellEnd"/>
    </w:p>
    <w:p w14:paraId="425EECE1" w14:textId="6E0FB2DC" w:rsidR="00C6554A" w:rsidRPr="00D635CE" w:rsidRDefault="00B50F67" w:rsidP="00C6554A">
      <w:pPr>
        <w:pStyle w:val="Subttulo"/>
        <w:rPr>
          <w:sz w:val="32"/>
          <w:szCs w:val="28"/>
        </w:rPr>
      </w:pPr>
      <w:r w:rsidRPr="00D635CE">
        <w:rPr>
          <w:sz w:val="32"/>
          <w:szCs w:val="28"/>
        </w:rPr>
        <w:t xml:space="preserve">Deteção de similaridade </w:t>
      </w:r>
    </w:p>
    <w:p w14:paraId="0DE2B884" w14:textId="146D59EF" w:rsidR="00D635CE" w:rsidRPr="003E37FF" w:rsidRDefault="00D635CE" w:rsidP="00C6554A">
      <w:pPr>
        <w:pStyle w:val="Subttulo"/>
        <w:rPr>
          <w:sz w:val="28"/>
          <w:szCs w:val="24"/>
        </w:rPr>
      </w:pPr>
    </w:p>
    <w:p w14:paraId="3A47620A" w14:textId="307A715E" w:rsidR="00D635CE" w:rsidRDefault="00D635CE" w:rsidP="00D635CE">
      <w:pPr>
        <w:pStyle w:val="InformaesdeContacto"/>
        <w:jc w:val="left"/>
        <w:rPr>
          <w:sz w:val="24"/>
          <w:szCs w:val="24"/>
        </w:rPr>
      </w:pPr>
    </w:p>
    <w:p w14:paraId="22AF491E" w14:textId="4DEB8CC1" w:rsidR="00D635CE" w:rsidRDefault="00D635CE" w:rsidP="00D635CE">
      <w:pPr>
        <w:pStyle w:val="InformaesdeContacto"/>
        <w:jc w:val="left"/>
        <w:rPr>
          <w:sz w:val="24"/>
          <w:szCs w:val="24"/>
        </w:rPr>
      </w:pPr>
    </w:p>
    <w:p w14:paraId="19686E42" w14:textId="1DF3164A" w:rsidR="00D635CE" w:rsidRDefault="00D635CE" w:rsidP="00D635CE">
      <w:pPr>
        <w:pStyle w:val="InformaesdeContacto"/>
        <w:jc w:val="left"/>
        <w:rPr>
          <w:sz w:val="24"/>
          <w:szCs w:val="24"/>
        </w:rPr>
      </w:pPr>
    </w:p>
    <w:p w14:paraId="04B71B67" w14:textId="710E43F1" w:rsidR="00D635CE" w:rsidRDefault="00D635CE" w:rsidP="00D635CE">
      <w:pPr>
        <w:pStyle w:val="InformaesdeContac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ALUNOS:  </w:t>
      </w:r>
      <w:r w:rsidR="00B50F67" w:rsidRPr="003E37FF">
        <w:rPr>
          <w:sz w:val="24"/>
          <w:szCs w:val="24"/>
        </w:rPr>
        <w:t>Diana Rocha &amp; João Viegas</w:t>
      </w:r>
    </w:p>
    <w:p w14:paraId="4EB24D21" w14:textId="5137CF9C" w:rsidR="00C6554A" w:rsidRDefault="00D635CE" w:rsidP="00D635CE">
      <w:pPr>
        <w:pStyle w:val="InformaesdeContacto"/>
        <w:jc w:val="left"/>
      </w:pPr>
      <w:r>
        <w:rPr>
          <w:sz w:val="24"/>
          <w:szCs w:val="24"/>
          <w:lang w:bidi="pt-PT"/>
        </w:rPr>
        <w:t>CADEIRA:</w:t>
      </w:r>
      <w:r w:rsidR="00C6554A" w:rsidRPr="003E37FF">
        <w:rPr>
          <w:sz w:val="24"/>
          <w:szCs w:val="24"/>
          <w:lang w:bidi="pt-PT"/>
        </w:rPr>
        <w:t xml:space="preserve"> </w:t>
      </w:r>
      <w:r w:rsidR="00B50F67" w:rsidRPr="003E37FF">
        <w:rPr>
          <w:sz w:val="24"/>
          <w:szCs w:val="24"/>
        </w:rPr>
        <w:t>Métodos Probabilísticos da Engenharia Informática</w:t>
      </w:r>
      <w:r w:rsidR="00C6554A" w:rsidRPr="003E37FF">
        <w:rPr>
          <w:sz w:val="24"/>
          <w:szCs w:val="24"/>
          <w:lang w:bidi="pt-PT"/>
        </w:rPr>
        <w:t xml:space="preserve"> </w:t>
      </w:r>
      <w:r w:rsidR="00C6554A">
        <w:rPr>
          <w:lang w:bidi="pt-PT"/>
        </w:rPr>
        <w:br w:type="page"/>
      </w:r>
    </w:p>
    <w:p w14:paraId="553AA0D9" w14:textId="68443307" w:rsidR="00D635CE" w:rsidRDefault="002C4AF8" w:rsidP="00C6554A">
      <w:pPr>
        <w:pStyle w:val="Ttulo1"/>
      </w:pPr>
      <w:r>
        <w:rPr>
          <w:noProof/>
        </w:rPr>
        <w:lastRenderedPageBreak/>
        <w:drawing>
          <wp:anchor distT="0" distB="0" distL="114300" distR="114300" simplePos="0" relativeHeight="251747840" behindDoc="1" locked="0" layoutInCell="1" allowOverlap="1" wp14:anchorId="6290526F" wp14:editId="636AF98D">
            <wp:simplePos x="0" y="0"/>
            <wp:positionH relativeFrom="margin">
              <wp:posOffset>292100</wp:posOffset>
            </wp:positionH>
            <wp:positionV relativeFrom="paragraph">
              <wp:posOffset>260985</wp:posOffset>
            </wp:positionV>
            <wp:extent cx="3676650" cy="2968767"/>
            <wp:effectExtent l="0" t="0" r="0" b="3175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m 1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968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5CE">
        <w:rPr>
          <w:noProof/>
        </w:rPr>
        <w:softHyphen/>
      </w:r>
      <w:r w:rsidR="00D635CE">
        <w:rPr>
          <w:noProof/>
        </w:rPr>
        <w:softHyphen/>
      </w:r>
      <w:r w:rsidR="00D635CE">
        <w:rPr>
          <w:noProof/>
        </w:rPr>
        <w:softHyphen/>
      </w:r>
      <w:r w:rsidR="00D635CE">
        <w:rPr>
          <w:noProof/>
        </w:rPr>
        <w:softHyphen/>
      </w:r>
      <w:r w:rsidR="00D635CE">
        <w:t>OBJETIVOS</w:t>
      </w:r>
    </w:p>
    <w:p w14:paraId="23A2153A" w14:textId="34ACE7C5" w:rsidR="00D635CE" w:rsidRPr="00D635CE" w:rsidRDefault="002C4AF8" w:rsidP="00D635CE">
      <w:r>
        <w:rPr>
          <w:noProof/>
        </w:rPr>
        <w:drawing>
          <wp:anchor distT="0" distB="0" distL="114300" distR="114300" simplePos="0" relativeHeight="251768320" behindDoc="1" locked="0" layoutInCell="1" allowOverlap="1" wp14:anchorId="11F545D0" wp14:editId="58BF88FB">
            <wp:simplePos x="0" y="0"/>
            <wp:positionH relativeFrom="page">
              <wp:posOffset>1396365</wp:posOffset>
            </wp:positionH>
            <wp:positionV relativeFrom="paragraph">
              <wp:posOffset>8186420</wp:posOffset>
            </wp:positionV>
            <wp:extent cx="4097051" cy="717550"/>
            <wp:effectExtent l="0" t="0" r="0" b="635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m 1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51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8560" behindDoc="1" locked="0" layoutInCell="1" allowOverlap="1" wp14:anchorId="77777804" wp14:editId="62B98B3F">
            <wp:simplePos x="0" y="0"/>
            <wp:positionH relativeFrom="column">
              <wp:posOffset>245110</wp:posOffset>
            </wp:positionH>
            <wp:positionV relativeFrom="paragraph">
              <wp:posOffset>2613025</wp:posOffset>
            </wp:positionV>
            <wp:extent cx="4091305" cy="5581650"/>
            <wp:effectExtent l="0" t="0" r="4445" b="0"/>
            <wp:wrapTight wrapText="bothSides">
              <wp:wrapPolygon edited="0">
                <wp:start x="0" y="0"/>
                <wp:lineTo x="0" y="21526"/>
                <wp:lineTo x="21523" y="21526"/>
                <wp:lineTo x="21523" y="0"/>
                <wp:lineTo x="0" y="0"/>
              </wp:wrapPolygon>
            </wp:wrapTight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m 1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5CE">
        <w:br w:type="page"/>
      </w:r>
    </w:p>
    <w:p w14:paraId="27F94AA0" w14:textId="0AE497AE" w:rsidR="0068528F" w:rsidRPr="00514122" w:rsidRDefault="00B50F67" w:rsidP="002C4AF8">
      <w:pPr>
        <w:pStyle w:val="Ttulo1"/>
      </w:pPr>
      <w:r>
        <w:lastRenderedPageBreak/>
        <w:t>Program</w:t>
      </w:r>
    </w:p>
    <w:p w14:paraId="4D0B655C" w14:textId="445DD2B7" w:rsidR="0068528F" w:rsidRDefault="0068528F" w:rsidP="0068528F">
      <w:pPr>
        <w:pStyle w:val="Ttulo2"/>
      </w:pPr>
      <w:r>
        <w:t>Introdução do ID</w:t>
      </w:r>
    </w:p>
    <w:p w14:paraId="2987EAE0" w14:textId="1A1581FA" w:rsidR="0068528F" w:rsidRDefault="00143110" w:rsidP="0068528F">
      <w:r>
        <w:rPr>
          <w:noProof/>
        </w:rPr>
        <w:drawing>
          <wp:anchor distT="0" distB="0" distL="114300" distR="114300" simplePos="0" relativeHeight="251512320" behindDoc="1" locked="0" layoutInCell="1" allowOverlap="1" wp14:anchorId="7C562ACE" wp14:editId="462824BE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6010910" cy="1553845"/>
            <wp:effectExtent l="0" t="0" r="8890" b="8255"/>
            <wp:wrapTight wrapText="bothSides">
              <wp:wrapPolygon edited="0">
                <wp:start x="0" y="0"/>
                <wp:lineTo x="0" y="21450"/>
                <wp:lineTo x="21563" y="21450"/>
                <wp:lineTo x="2156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DE7E0" w14:textId="344FAF01" w:rsidR="0068528F" w:rsidRDefault="00143110" w:rsidP="006852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522560" behindDoc="0" locked="0" layoutInCell="1" allowOverlap="1" wp14:anchorId="64F9F2AD" wp14:editId="55BB4222">
                <wp:simplePos x="0" y="0"/>
                <wp:positionH relativeFrom="margin">
                  <wp:align>center</wp:align>
                </wp:positionH>
                <wp:positionV relativeFrom="paragraph">
                  <wp:posOffset>1799590</wp:posOffset>
                </wp:positionV>
                <wp:extent cx="3733800" cy="1404620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8434E" w14:textId="53BE3517" w:rsidR="00E43841" w:rsidRPr="00143110" w:rsidRDefault="00E4384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43110">
                              <w:rPr>
                                <w:rFonts w:ascii="Arial" w:hAnsi="Arial" w:cs="Arial"/>
                              </w:rPr>
                              <w:t>Parte introdutória que permite inserir o ID do utilizador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4F9F2A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1.7pt;width:294pt;height:110.6pt;z-index:2515225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" stroked="f">
                <v:textbox style="mso-fit-shape-to-text:t">
                  <w:txbxContent>
                    <w:p w14:paraId="6078434E" w14:textId="53BE3517" w:rsidR="00E43841" w:rsidRPr="00143110" w:rsidRDefault="00E43841">
                      <w:pPr>
                        <w:rPr>
                          <w:rFonts w:ascii="Arial" w:hAnsi="Arial" w:cs="Arial"/>
                        </w:rPr>
                      </w:pPr>
                      <w:r w:rsidRPr="00143110">
                        <w:rPr>
                          <w:rFonts w:ascii="Arial" w:hAnsi="Arial" w:cs="Arial"/>
                        </w:rPr>
                        <w:t>Parte introdutória que permite inserir o ID do utilizador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1336E3" w14:textId="1FD7C93B" w:rsidR="0068528F" w:rsidRDefault="0068528F" w:rsidP="0068528F"/>
    <w:p w14:paraId="3544C62E" w14:textId="21ABAF8E" w:rsidR="0068528F" w:rsidRDefault="0068528F" w:rsidP="0068528F"/>
    <w:p w14:paraId="2F7C33C1" w14:textId="457FD69E" w:rsidR="0068528F" w:rsidRPr="0068528F" w:rsidRDefault="0068528F" w:rsidP="0068528F"/>
    <w:p w14:paraId="52AE3A06" w14:textId="79A6BFFE" w:rsidR="00E03EEE" w:rsidRPr="00143110" w:rsidRDefault="00E43841" w:rsidP="00143110">
      <w:pPr>
        <w:pStyle w:val="Ttulo3"/>
        <w:rPr>
          <w:rStyle w:val="Ttulo3Carter"/>
          <w:sz w:val="28"/>
          <w:szCs w:val="28"/>
        </w:rPr>
      </w:pPr>
      <w:r w:rsidRPr="00143110">
        <w:rPr>
          <w:sz w:val="28"/>
          <w:szCs w:val="28"/>
        </w:rPr>
        <w:t xml:space="preserve"> </w:t>
      </w:r>
      <w:r w:rsidR="00143110" w:rsidRPr="00143110">
        <w:rPr>
          <w:sz w:val="28"/>
          <w:szCs w:val="28"/>
        </w:rPr>
        <w:t>Testes</w:t>
      </w:r>
    </w:p>
    <w:p w14:paraId="784FFCFD" w14:textId="3BC540DA" w:rsidR="00E43841" w:rsidRDefault="00143110" w:rsidP="00E43841">
      <w:r>
        <w:rPr>
          <w:noProof/>
        </w:rPr>
        <mc:AlternateContent>
          <mc:Choice Requires="wps">
            <w:drawing>
              <wp:anchor distT="45720" distB="45720" distL="114300" distR="114300" simplePos="0" relativeHeight="251545088" behindDoc="0" locked="0" layoutInCell="1" allowOverlap="1" wp14:anchorId="3C2030A4" wp14:editId="1955C855">
                <wp:simplePos x="0" y="0"/>
                <wp:positionH relativeFrom="margin">
                  <wp:align>center</wp:align>
                </wp:positionH>
                <wp:positionV relativeFrom="paragraph">
                  <wp:posOffset>2312035</wp:posOffset>
                </wp:positionV>
                <wp:extent cx="3825240" cy="1404620"/>
                <wp:effectExtent l="0" t="0" r="3810" b="0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5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1CA16" w14:textId="211AD9AB" w:rsidR="00E43841" w:rsidRPr="00143110" w:rsidRDefault="00E43841" w:rsidP="00E4384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43110">
                              <w:rPr>
                                <w:rFonts w:ascii="Arial" w:hAnsi="Arial" w:cs="Arial"/>
                              </w:rPr>
                              <w:t>- Sem erros quando introduzimos um ID entre 1 e 943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2030A4" id="_x0000_s1027" type="#_x0000_t202" style="position:absolute;margin-left:0;margin-top:182.05pt;width:301.2pt;height:110.6pt;z-index:2515450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" stroked="f">
                <v:textbox style="mso-fit-shape-to-text:t">
                  <w:txbxContent>
                    <w:p w14:paraId="35E1CA16" w14:textId="211AD9AB" w:rsidR="00E43841" w:rsidRPr="00143110" w:rsidRDefault="00E43841" w:rsidP="00E43841">
                      <w:pPr>
                        <w:rPr>
                          <w:rFonts w:ascii="Arial" w:hAnsi="Arial" w:cs="Arial"/>
                        </w:rPr>
                      </w:pPr>
                      <w:r w:rsidRPr="00143110">
                        <w:rPr>
                          <w:rFonts w:ascii="Arial" w:hAnsi="Arial" w:cs="Arial"/>
                        </w:rPr>
                        <w:t>- Sem erros quando introduzimos um ID entre 1 e 943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34848" behindDoc="1" locked="0" layoutInCell="1" allowOverlap="1" wp14:anchorId="509E08FE" wp14:editId="1EB1B265">
            <wp:simplePos x="0" y="0"/>
            <wp:positionH relativeFrom="margin">
              <wp:posOffset>19050</wp:posOffset>
            </wp:positionH>
            <wp:positionV relativeFrom="paragraph">
              <wp:posOffset>283845</wp:posOffset>
            </wp:positionV>
            <wp:extent cx="5382895" cy="1920240"/>
            <wp:effectExtent l="0" t="0" r="8255" b="3810"/>
            <wp:wrapTight wrapText="bothSides">
              <wp:wrapPolygon edited="0">
                <wp:start x="0" y="0"/>
                <wp:lineTo x="0" y="21429"/>
                <wp:lineTo x="21557" y="21429"/>
                <wp:lineTo x="21557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B7611" w14:textId="535ED43D" w:rsidR="00E43841" w:rsidRPr="00143110" w:rsidRDefault="00E43841" w:rsidP="00E43841">
      <w:pPr>
        <w:rPr>
          <w:rFonts w:ascii="Arial" w:hAnsi="Arial" w:cs="Arial"/>
        </w:rPr>
      </w:pPr>
    </w:p>
    <w:p w14:paraId="3D69B447" w14:textId="631A5946" w:rsidR="00E43841" w:rsidRDefault="00E43841" w:rsidP="00E43841"/>
    <w:p w14:paraId="7DE9EC56" w14:textId="126BCFCB" w:rsidR="00E43841" w:rsidRDefault="00E43841" w:rsidP="00E43841"/>
    <w:p w14:paraId="71317228" w14:textId="540E4845" w:rsidR="00E43841" w:rsidRDefault="00E43841" w:rsidP="00E43841"/>
    <w:p w14:paraId="7CCD3B08" w14:textId="77777777" w:rsidR="00143110" w:rsidRDefault="00143110" w:rsidP="00E43841"/>
    <w:p w14:paraId="7C551FE8" w14:textId="77777777" w:rsidR="00143110" w:rsidRDefault="00143110" w:rsidP="00E43841"/>
    <w:p w14:paraId="7A02CFC1" w14:textId="1FE7026F" w:rsidR="00E43841" w:rsidRPr="00E43841" w:rsidRDefault="00143110" w:rsidP="00E43841">
      <w:r>
        <w:rPr>
          <w:noProof/>
        </w:rPr>
        <w:drawing>
          <wp:anchor distT="0" distB="0" distL="114300" distR="114300" simplePos="0" relativeHeight="251560448" behindDoc="1" locked="0" layoutInCell="1" allowOverlap="1" wp14:anchorId="5228A4C4" wp14:editId="1C9F21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02275" cy="1970328"/>
            <wp:effectExtent l="0" t="0" r="3175" b="0"/>
            <wp:wrapTight wrapText="bothSides">
              <wp:wrapPolygon edited="0">
                <wp:start x="0" y="0"/>
                <wp:lineTo x="0" y="21308"/>
                <wp:lineTo x="21538" y="21308"/>
                <wp:lineTo x="2153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970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79904" behindDoc="1" locked="0" layoutInCell="1" allowOverlap="1" wp14:anchorId="113ECB40" wp14:editId="5DEEE686">
                <wp:simplePos x="0" y="0"/>
                <wp:positionH relativeFrom="margin">
                  <wp:align>center</wp:align>
                </wp:positionH>
                <wp:positionV relativeFrom="paragraph">
                  <wp:posOffset>2010410</wp:posOffset>
                </wp:positionV>
                <wp:extent cx="4922520" cy="1404620"/>
                <wp:effectExtent l="0" t="0" r="0" b="9525"/>
                <wp:wrapTight wrapText="bothSides">
                  <wp:wrapPolygon edited="0">
                    <wp:start x="0" y="0"/>
                    <wp:lineTo x="0" y="21287"/>
                    <wp:lineTo x="21483" y="21287"/>
                    <wp:lineTo x="21483" y="0"/>
                    <wp:lineTo x="0" y="0"/>
                  </wp:wrapPolygon>
                </wp:wrapTight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2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9A377" w14:textId="67266F70" w:rsidR="00E43841" w:rsidRPr="00143110" w:rsidRDefault="00E43841" w:rsidP="00E43841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43110">
                              <w:rPr>
                                <w:rFonts w:ascii="Arial" w:hAnsi="Arial" w:cs="Arial"/>
                              </w:rPr>
                              <w:t xml:space="preserve">- </w:t>
                            </w:r>
                            <w:r w:rsidRPr="00143110">
                              <w:rPr>
                                <w:rFonts w:ascii="Arial" w:hAnsi="Arial" w:cs="Arial"/>
                              </w:rPr>
                              <w:t>Com erro a partir do momento em que introduzimos um ID superior a 943 e permite que seja introduzido um novo ID segundo os valores estipulados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3ECB40" id="_x0000_s1028" type="#_x0000_t202" style="position:absolute;margin-left:0;margin-top:158.3pt;width:387.6pt;height:110.6pt;z-index:-2517365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" stroked="f">
                <v:textbox style="mso-fit-shape-to-text:t">
                  <w:txbxContent>
                    <w:p w14:paraId="57E9A377" w14:textId="67266F70" w:rsidR="00E43841" w:rsidRPr="00143110" w:rsidRDefault="00E43841" w:rsidP="00E43841">
                      <w:pPr>
                        <w:rPr>
                          <w:rFonts w:ascii="Arial" w:hAnsi="Arial" w:cs="Arial"/>
                        </w:rPr>
                      </w:pPr>
                      <w:r w:rsidRPr="00143110">
                        <w:rPr>
                          <w:rFonts w:ascii="Arial" w:hAnsi="Arial" w:cs="Arial"/>
                        </w:rPr>
                        <w:t xml:space="preserve">- </w:t>
                      </w:r>
                      <w:r w:rsidRPr="00143110">
                        <w:rPr>
                          <w:rFonts w:ascii="Arial" w:hAnsi="Arial" w:cs="Arial"/>
                        </w:rPr>
                        <w:t>Com erro a partir do momento em que introduzimos um ID superior a 943 e permite que seja introduzido um novo ID segundo os valores estipulados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A060912" w14:textId="013B69FB" w:rsidR="0068528F" w:rsidRDefault="0068528F" w:rsidP="00C6554A">
      <w:pPr>
        <w:pStyle w:val="Ttulo2"/>
      </w:pPr>
      <w:r>
        <w:t>Seleção de opções</w:t>
      </w:r>
    </w:p>
    <w:p w14:paraId="11E00650" w14:textId="762836A3" w:rsidR="0068528F" w:rsidRDefault="0068528F" w:rsidP="0068528F"/>
    <w:p w14:paraId="05B4387D" w14:textId="0E8A915E" w:rsidR="0068528F" w:rsidRDefault="00143110" w:rsidP="0068528F">
      <w:r>
        <w:rPr>
          <w:noProof/>
        </w:rPr>
        <w:drawing>
          <wp:anchor distT="0" distB="0" distL="114300" distR="114300" simplePos="0" relativeHeight="251598336" behindDoc="1" locked="0" layoutInCell="1" allowOverlap="1" wp14:anchorId="2CFC4800" wp14:editId="00A3C78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161405" cy="1249045"/>
            <wp:effectExtent l="0" t="0" r="0" b="8255"/>
            <wp:wrapTight wrapText="bothSides">
              <wp:wrapPolygon edited="0">
                <wp:start x="0" y="0"/>
                <wp:lineTo x="0" y="21413"/>
                <wp:lineTo x="21504" y="21413"/>
                <wp:lineTo x="2150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0B645" w14:textId="02C3045A" w:rsidR="0068528F" w:rsidRPr="0068528F" w:rsidRDefault="00143110" w:rsidP="006852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15744" behindDoc="1" locked="0" layoutInCell="1" allowOverlap="1" wp14:anchorId="10F99628" wp14:editId="4809985A">
                <wp:simplePos x="0" y="0"/>
                <wp:positionH relativeFrom="margin">
                  <wp:align>center</wp:align>
                </wp:positionH>
                <wp:positionV relativeFrom="paragraph">
                  <wp:posOffset>1689100</wp:posOffset>
                </wp:positionV>
                <wp:extent cx="4922520" cy="1280160"/>
                <wp:effectExtent l="0" t="0" r="0" b="0"/>
                <wp:wrapTight wrapText="bothSides">
                  <wp:wrapPolygon edited="0">
                    <wp:start x="0" y="0"/>
                    <wp:lineTo x="0" y="21214"/>
                    <wp:lineTo x="21483" y="21214"/>
                    <wp:lineTo x="21483" y="0"/>
                    <wp:lineTo x="0" y="0"/>
                  </wp:wrapPolygon>
                </wp:wrapTight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2520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813E3" w14:textId="77777777" w:rsidR="00143110" w:rsidRDefault="00143110" w:rsidP="00143110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43110">
                              <w:rPr>
                                <w:rFonts w:ascii="Arial" w:hAnsi="Arial" w:cs="Arial"/>
                              </w:rPr>
                              <w:t xml:space="preserve">- 4 opções de escolha: </w:t>
                            </w:r>
                          </w:p>
                          <w:p w14:paraId="47D40039" w14:textId="1773B575" w:rsidR="00143110" w:rsidRDefault="00143110" w:rsidP="00143110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143110">
                              <w:rPr>
                                <w:rFonts w:ascii="Arial" w:hAnsi="Arial" w:cs="Arial"/>
                              </w:rPr>
                              <w:t>Your</w:t>
                            </w:r>
                            <w:proofErr w:type="spellEnd"/>
                            <w:r w:rsidRPr="00143110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143110">
                              <w:rPr>
                                <w:rFonts w:ascii="Arial" w:hAnsi="Arial" w:cs="Arial"/>
                              </w:rPr>
                              <w:t>movies</w:t>
                            </w:r>
                            <w:proofErr w:type="spellEnd"/>
                          </w:p>
                          <w:p w14:paraId="4D04FE54" w14:textId="2BC9A87B" w:rsidR="00143110" w:rsidRDefault="00143110" w:rsidP="00143110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Get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Suggestions</w:t>
                            </w:r>
                            <w:proofErr w:type="spellEnd"/>
                          </w:p>
                          <w:p w14:paraId="72513AF1" w14:textId="71628582" w:rsidR="00143110" w:rsidRDefault="00143110" w:rsidP="00143110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Search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Title</w:t>
                            </w:r>
                            <w:proofErr w:type="spellEnd"/>
                          </w:p>
                          <w:p w14:paraId="6BA8B726" w14:textId="1B4743CE" w:rsidR="00143110" w:rsidRPr="00143110" w:rsidRDefault="00143110" w:rsidP="00143110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Exit</w:t>
                            </w:r>
                          </w:p>
                          <w:p w14:paraId="77E1CAEA" w14:textId="77777777" w:rsidR="00143110" w:rsidRPr="00143110" w:rsidRDefault="00143110" w:rsidP="00143110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99628" id="_x0000_s1029" type="#_x0000_t202" style="position:absolute;margin-left:0;margin-top:133pt;width:387.6pt;height:100.8pt;z-index:-251700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" stroked="f">
                <v:textbox>
                  <w:txbxContent>
                    <w:p w14:paraId="75D813E3" w14:textId="77777777" w:rsidR="00143110" w:rsidRDefault="00143110" w:rsidP="00143110">
                      <w:pPr>
                        <w:rPr>
                          <w:rFonts w:ascii="Arial" w:hAnsi="Arial" w:cs="Arial"/>
                        </w:rPr>
                      </w:pPr>
                      <w:r w:rsidRPr="00143110">
                        <w:rPr>
                          <w:rFonts w:ascii="Arial" w:hAnsi="Arial" w:cs="Arial"/>
                        </w:rPr>
                        <w:t xml:space="preserve">- 4 opções de escolha: </w:t>
                      </w:r>
                    </w:p>
                    <w:p w14:paraId="47D40039" w14:textId="1773B575" w:rsidR="00143110" w:rsidRDefault="00143110" w:rsidP="00143110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</w:rPr>
                      </w:pPr>
                      <w:proofErr w:type="spellStart"/>
                      <w:r w:rsidRPr="00143110">
                        <w:rPr>
                          <w:rFonts w:ascii="Arial" w:hAnsi="Arial" w:cs="Arial"/>
                        </w:rPr>
                        <w:t>Your</w:t>
                      </w:r>
                      <w:proofErr w:type="spellEnd"/>
                      <w:r w:rsidRPr="00143110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143110">
                        <w:rPr>
                          <w:rFonts w:ascii="Arial" w:hAnsi="Arial" w:cs="Arial"/>
                        </w:rPr>
                        <w:t>movies</w:t>
                      </w:r>
                      <w:proofErr w:type="spellEnd"/>
                    </w:p>
                    <w:p w14:paraId="4D04FE54" w14:textId="2BC9A87B" w:rsidR="00143110" w:rsidRDefault="00143110" w:rsidP="00143110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Get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Suggestions</w:t>
                      </w:r>
                      <w:proofErr w:type="spellEnd"/>
                    </w:p>
                    <w:p w14:paraId="72513AF1" w14:textId="71628582" w:rsidR="00143110" w:rsidRDefault="00143110" w:rsidP="00143110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Search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Title</w:t>
                      </w:r>
                      <w:proofErr w:type="spellEnd"/>
                    </w:p>
                    <w:p w14:paraId="6BA8B726" w14:textId="1B4743CE" w:rsidR="00143110" w:rsidRPr="00143110" w:rsidRDefault="00143110" w:rsidP="00143110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Exit</w:t>
                      </w:r>
                    </w:p>
                    <w:p w14:paraId="77E1CAEA" w14:textId="77777777" w:rsidR="00143110" w:rsidRPr="00143110" w:rsidRDefault="00143110" w:rsidP="00143110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br w:type="page"/>
      </w:r>
    </w:p>
    <w:p w14:paraId="4803CA14" w14:textId="14F2111E" w:rsidR="00143110" w:rsidRPr="00143110" w:rsidRDefault="00143110" w:rsidP="00143110">
      <w:pPr>
        <w:pStyle w:val="Ttulo3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27008" behindDoc="1" locked="0" layoutInCell="1" allowOverlap="1" wp14:anchorId="0AA9E548" wp14:editId="2391D8FE">
            <wp:simplePos x="0" y="0"/>
            <wp:positionH relativeFrom="margin">
              <wp:align>left</wp:align>
            </wp:positionH>
            <wp:positionV relativeFrom="paragraph">
              <wp:posOffset>449580</wp:posOffset>
            </wp:positionV>
            <wp:extent cx="5273040" cy="1880235"/>
            <wp:effectExtent l="0" t="0" r="3810" b="5715"/>
            <wp:wrapTight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53" cy="188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110">
        <w:rPr>
          <w:sz w:val="28"/>
          <w:szCs w:val="28"/>
        </w:rPr>
        <w:t>Testes</w:t>
      </w:r>
    </w:p>
    <w:p w14:paraId="6F81F31A" w14:textId="67581CB0" w:rsidR="00143110" w:rsidRDefault="00143110" w:rsidP="00143110"/>
    <w:p w14:paraId="3A5169AC" w14:textId="77777777" w:rsidR="00143110" w:rsidRPr="00143110" w:rsidRDefault="00143110" w:rsidP="00143110"/>
    <w:p w14:paraId="1ABB831B" w14:textId="2C89961D" w:rsidR="0056715D" w:rsidRDefault="0056715D" w:rsidP="0056715D">
      <w:pPr>
        <w:pStyle w:val="Ttulo2"/>
      </w:pPr>
      <w:r>
        <w:t>Switch cases</w:t>
      </w:r>
    </w:p>
    <w:p w14:paraId="3309AE03" w14:textId="0F208233" w:rsidR="0056715D" w:rsidRPr="0056715D" w:rsidRDefault="0056715D" w:rsidP="0056715D"/>
    <w:p w14:paraId="70153062" w14:textId="261185B7" w:rsidR="0056715D" w:rsidRPr="00791BF7" w:rsidRDefault="0056715D" w:rsidP="0056715D">
      <w:pPr>
        <w:pStyle w:val="Ttulo3"/>
      </w:pPr>
      <w:r w:rsidRPr="00791BF7">
        <w:t>YOUR MOVIES</w:t>
      </w:r>
    </w:p>
    <w:p w14:paraId="1985A82F" w14:textId="476B46C1" w:rsidR="00791BF7" w:rsidRPr="00791BF7" w:rsidRDefault="00791BF7" w:rsidP="00791BF7">
      <w:r>
        <w:rPr>
          <w:noProof/>
        </w:rPr>
        <w:drawing>
          <wp:anchor distT="0" distB="0" distL="114300" distR="114300" simplePos="0" relativeHeight="251638272" behindDoc="1" locked="0" layoutInCell="1" allowOverlap="1" wp14:anchorId="74DB09C4" wp14:editId="798639DE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6269990" cy="731520"/>
            <wp:effectExtent l="0" t="0" r="0" b="0"/>
            <wp:wrapTight wrapText="bothSides">
              <wp:wrapPolygon edited="0">
                <wp:start x="0" y="0"/>
                <wp:lineTo x="0" y="20813"/>
                <wp:lineTo x="21526" y="20813"/>
                <wp:lineTo x="21526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99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C6760" w14:textId="77777777" w:rsidR="0056715D" w:rsidRPr="0056715D" w:rsidRDefault="0056715D" w:rsidP="0056715D"/>
    <w:p w14:paraId="3791D218" w14:textId="5CE0F9FE" w:rsidR="00791BF7" w:rsidRDefault="00B30E50" w:rsidP="0062555C">
      <w:pPr>
        <w:pStyle w:val="Ttulo4"/>
      </w:pPr>
      <w:r>
        <w:rPr>
          <w:noProof/>
        </w:rPr>
        <w:drawing>
          <wp:anchor distT="0" distB="0" distL="114300" distR="114300" simplePos="0" relativeHeight="251643392" behindDoc="1" locked="0" layoutInCell="1" allowOverlap="1" wp14:anchorId="0B12B6B6" wp14:editId="3DE35FB6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5274310" cy="2270125"/>
            <wp:effectExtent l="0" t="0" r="2540" b="0"/>
            <wp:wrapTight wrapText="bothSides">
              <wp:wrapPolygon edited="0">
                <wp:start x="0" y="0"/>
                <wp:lineTo x="0" y="21389"/>
                <wp:lineTo x="21532" y="21389"/>
                <wp:lineTo x="21532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BF7" w:rsidRPr="00791BF7">
        <w:rPr>
          <w:sz w:val="24"/>
          <w:szCs w:val="24"/>
        </w:rPr>
        <w:t>Testes</w:t>
      </w:r>
    </w:p>
    <w:p w14:paraId="2EFF4469" w14:textId="760C9C9C" w:rsidR="00791BF7" w:rsidRPr="00791BF7" w:rsidRDefault="00791BF7" w:rsidP="00791BF7"/>
    <w:p w14:paraId="68DF6BFF" w14:textId="56DBAC2C" w:rsidR="00791BF7" w:rsidRDefault="00791BF7" w:rsidP="00791BF7"/>
    <w:p w14:paraId="02D83276" w14:textId="2FA75DE5" w:rsidR="00B30E50" w:rsidRPr="00791BF7" w:rsidRDefault="00B30E50" w:rsidP="00791BF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71A2F6D8" wp14:editId="2F125C03">
                <wp:simplePos x="0" y="0"/>
                <wp:positionH relativeFrom="column">
                  <wp:posOffset>19050</wp:posOffset>
                </wp:positionH>
                <wp:positionV relativeFrom="paragraph">
                  <wp:posOffset>2401570</wp:posOffset>
                </wp:positionV>
                <wp:extent cx="5226050" cy="1404620"/>
                <wp:effectExtent l="0" t="0" r="0" b="0"/>
                <wp:wrapSquare wrapText="bothSides"/>
                <wp:docPr id="1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6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4908A" w14:textId="2E9E3DDB" w:rsidR="00B30E50" w:rsidRPr="00B30E50" w:rsidRDefault="00B30E50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- Assim que o ID é escolhido e opta-se pela opção 1, todos os filmes vistos por esse utilizador são exibidos no comando e assim que se prime a opção 4 de saída, 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workspace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é atualizado com os dados do utilizador como podemos perceber pelos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MoviesID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(antes era 54, utilizador anterior, e passou para 62, número de filmes assistidos pelo utilizador de ID igual a 2).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A2F6D8" id="_x0000_s1030" type="#_x0000_t202" style="position:absolute;margin-left:1.5pt;margin-top:189.1pt;width:411.5pt;height:110.6pt;z-index:25164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" stroked="f">
                <v:textbox style="mso-fit-shape-to-text:t">
                  <w:txbxContent>
                    <w:p w14:paraId="3B14908A" w14:textId="2E9E3DDB" w:rsidR="00B30E50" w:rsidRPr="00B30E50" w:rsidRDefault="00B30E50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- Assim que o ID é escolhido e opta-se pela opção 1, todos os filmes vistos por esse utilizador são exibidos no comando e assim que se prime a opção 4 de saída, 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workspace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é atualizado com os dados do utilizador como podemos perceber pelos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MoviesID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(antes era 54, utilizador anterior, e passou para 62, número de filmes assistidos pelo utilizador de ID igual a 2).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6464" behindDoc="1" locked="0" layoutInCell="1" allowOverlap="1" wp14:anchorId="789C8BCD" wp14:editId="6D018B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4310" cy="2290445"/>
            <wp:effectExtent l="0" t="0" r="2540" b="0"/>
            <wp:wrapTight wrapText="bothSides">
              <wp:wrapPolygon edited="0">
                <wp:start x="0" y="0"/>
                <wp:lineTo x="0" y="21378"/>
                <wp:lineTo x="21532" y="21378"/>
                <wp:lineTo x="21532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9EF4F" w14:textId="3F2574FB" w:rsidR="00B30E50" w:rsidRDefault="00B30E50" w:rsidP="00B30E50">
      <w:pPr>
        <w:pStyle w:val="Ttulo3"/>
      </w:pPr>
      <w:r>
        <w:t>GET SUGGESTIONS</w:t>
      </w:r>
    </w:p>
    <w:p w14:paraId="1B05A3B8" w14:textId="72891DFC" w:rsidR="00B30E50" w:rsidRDefault="00B30E50" w:rsidP="00B30E50">
      <w:r>
        <w:rPr>
          <w:noProof/>
        </w:rPr>
        <w:drawing>
          <wp:anchor distT="0" distB="0" distL="114300" distR="114300" simplePos="0" relativeHeight="251651584" behindDoc="1" locked="0" layoutInCell="1" allowOverlap="1" wp14:anchorId="3AAD2606" wp14:editId="510D4E87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489585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516" y="21406"/>
                <wp:lineTo x="21516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0ADE6" w14:textId="18E6FC77" w:rsidR="00B30E50" w:rsidRDefault="009C6A58" w:rsidP="00B30E5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0CC6B06A" wp14:editId="67172848">
                <wp:simplePos x="0" y="0"/>
                <wp:positionH relativeFrom="margin">
                  <wp:align>right</wp:align>
                </wp:positionH>
                <wp:positionV relativeFrom="paragraph">
                  <wp:posOffset>2647950</wp:posOffset>
                </wp:positionV>
                <wp:extent cx="5274310" cy="1270000"/>
                <wp:effectExtent l="0" t="0" r="2540" b="6350"/>
                <wp:wrapSquare wrapText="bothSides"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83597" w14:textId="660F2BD2" w:rsidR="009C6A58" w:rsidRPr="00B30E50" w:rsidRDefault="009C6A58" w:rsidP="009C6A5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6B06A" id="_x0000_s1031" type="#_x0000_t202" style="position:absolute;margin-left:364.1pt;margin-top:208.5pt;width:415.3pt;height:100pt;z-index:2516546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" stroked="f">
                <v:textbox>
                  <w:txbxContent>
                    <w:p w14:paraId="5C783597" w14:textId="660F2BD2" w:rsidR="009C6A58" w:rsidRPr="00B30E50" w:rsidRDefault="009C6A58" w:rsidP="009C6A58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-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E8DF66" w14:textId="40A20D9C" w:rsidR="00B30E50" w:rsidRDefault="00EB4E56" w:rsidP="00B30E50">
      <w:r>
        <w:rPr>
          <w:noProof/>
        </w:rPr>
        <w:drawing>
          <wp:anchor distT="0" distB="0" distL="114300" distR="114300" simplePos="0" relativeHeight="251655680" behindDoc="1" locked="0" layoutInCell="1" allowOverlap="1" wp14:anchorId="23F0EB1F" wp14:editId="62C1363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4310" cy="2517775"/>
            <wp:effectExtent l="0" t="0" r="2540" b="0"/>
            <wp:wrapTight wrapText="bothSides">
              <wp:wrapPolygon edited="0">
                <wp:start x="0" y="0"/>
                <wp:lineTo x="0" y="21409"/>
                <wp:lineTo x="21532" y="21409"/>
                <wp:lineTo x="21532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D91DBF" w14:textId="485719FA" w:rsidR="00B30E50" w:rsidRDefault="00B30E50" w:rsidP="00B30E50"/>
    <w:p w14:paraId="508C73BF" w14:textId="62A54775" w:rsidR="00B30E50" w:rsidRDefault="00B30E50" w:rsidP="00B30E50"/>
    <w:p w14:paraId="79B34D56" w14:textId="6EAAC36A" w:rsidR="00EB4E56" w:rsidRDefault="00EB4E56" w:rsidP="00B30E50"/>
    <w:p w14:paraId="2817BE5C" w14:textId="31EE84D9" w:rsidR="00EB4E56" w:rsidRDefault="00EB4E56" w:rsidP="00B30E50"/>
    <w:p w14:paraId="266B3FDE" w14:textId="7B7DE29D" w:rsidR="00EB4E56" w:rsidRDefault="00EB4E56" w:rsidP="00B30E50"/>
    <w:p w14:paraId="276B9F5E" w14:textId="77777777" w:rsidR="00EB4E56" w:rsidRPr="00B30E50" w:rsidRDefault="00EB4E56" w:rsidP="00B30E50"/>
    <w:p w14:paraId="7241D8AF" w14:textId="1813FF34" w:rsidR="00EB4E56" w:rsidRDefault="00EB4E56" w:rsidP="0062555C">
      <w:pPr>
        <w:pStyle w:val="Ttulo4"/>
      </w:pPr>
      <w:r>
        <w:t>Testes</w:t>
      </w:r>
    </w:p>
    <w:p w14:paraId="7299DDEA" w14:textId="0F6B3279" w:rsidR="00EB4E56" w:rsidRDefault="00EB4E56" w:rsidP="00EB4E56">
      <w:r>
        <w:rPr>
          <w:noProof/>
        </w:rPr>
        <w:drawing>
          <wp:anchor distT="0" distB="0" distL="114300" distR="114300" simplePos="0" relativeHeight="251661824" behindDoc="1" locked="0" layoutInCell="1" allowOverlap="1" wp14:anchorId="5F5F84F3" wp14:editId="055D8C6D">
            <wp:simplePos x="0" y="0"/>
            <wp:positionH relativeFrom="margin">
              <wp:align>left</wp:align>
            </wp:positionH>
            <wp:positionV relativeFrom="paragraph">
              <wp:posOffset>471170</wp:posOffset>
            </wp:positionV>
            <wp:extent cx="5502910" cy="1700530"/>
            <wp:effectExtent l="0" t="0" r="2540" b="0"/>
            <wp:wrapTight wrapText="bothSides">
              <wp:wrapPolygon edited="0">
                <wp:start x="0" y="0"/>
                <wp:lineTo x="0" y="21294"/>
                <wp:lineTo x="21535" y="21294"/>
                <wp:lineTo x="21535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2F9CE" w14:textId="0B375361" w:rsidR="00EB4E56" w:rsidRDefault="009731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616" behindDoc="0" locked="0" layoutInCell="1" allowOverlap="1" wp14:anchorId="013CD057" wp14:editId="3FA1F459">
                <wp:simplePos x="0" y="0"/>
                <wp:positionH relativeFrom="margin">
                  <wp:posOffset>-438150</wp:posOffset>
                </wp:positionH>
                <wp:positionV relativeFrom="paragraph">
                  <wp:posOffset>2877820</wp:posOffset>
                </wp:positionV>
                <wp:extent cx="5274310" cy="806450"/>
                <wp:effectExtent l="0" t="0" r="2540" b="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80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0E72D" w14:textId="196A8CDC" w:rsidR="00973177" w:rsidRPr="00B30E50" w:rsidRDefault="00973177" w:rsidP="00973177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- 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Para este utilizador, são lhe recomendados 4 filmes do género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Adventure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a partir dos filmes que os utilizadores mais similares a este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viram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mas que o utilizador não.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CD057" id="_x0000_s1032" type="#_x0000_t202" style="position:absolute;margin-left:-34.5pt;margin-top:226.6pt;width:415.3pt;height:63.5pt;z-index:251695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" stroked="f">
                <v:textbox>
                  <w:txbxContent>
                    <w:p w14:paraId="0FE0E72D" w14:textId="196A8CDC" w:rsidR="00973177" w:rsidRPr="00B30E50" w:rsidRDefault="00973177" w:rsidP="00973177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- </w:t>
                      </w:r>
                      <w:r>
                        <w:rPr>
                          <w:rFonts w:ascii="Arial" w:hAnsi="Arial" w:cs="Arial"/>
                        </w:rPr>
                        <w:t xml:space="preserve">Para este utilizador, são lhe recomendados 4 filmes do género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Adventure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a partir dos filmes que os utilizadores mais similares a este </w:t>
                      </w:r>
                      <w:proofErr w:type="gramStart"/>
                      <w:r>
                        <w:rPr>
                          <w:rFonts w:ascii="Arial" w:hAnsi="Arial" w:cs="Arial"/>
                        </w:rPr>
                        <w:t>viram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mas que o utilizador não.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232" behindDoc="1" locked="0" layoutInCell="1" allowOverlap="1" wp14:anchorId="150A40EC" wp14:editId="46A63E57">
            <wp:simplePos x="0" y="0"/>
            <wp:positionH relativeFrom="column">
              <wp:posOffset>-374650</wp:posOffset>
            </wp:positionH>
            <wp:positionV relativeFrom="paragraph">
              <wp:posOffset>4693920</wp:posOffset>
            </wp:positionV>
            <wp:extent cx="5274310" cy="2281555"/>
            <wp:effectExtent l="0" t="0" r="2540" b="4445"/>
            <wp:wrapTight wrapText="bothSides">
              <wp:wrapPolygon edited="0">
                <wp:start x="0" y="0"/>
                <wp:lineTo x="0" y="21462"/>
                <wp:lineTo x="21532" y="21462"/>
                <wp:lineTo x="21532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448" behindDoc="0" locked="0" layoutInCell="1" allowOverlap="1" wp14:anchorId="1747D4D4" wp14:editId="48E37554">
                <wp:simplePos x="0" y="0"/>
                <wp:positionH relativeFrom="margin">
                  <wp:posOffset>-419100</wp:posOffset>
                </wp:positionH>
                <wp:positionV relativeFrom="paragraph">
                  <wp:posOffset>7258685</wp:posOffset>
                </wp:positionV>
                <wp:extent cx="5274310" cy="1270000"/>
                <wp:effectExtent l="0" t="0" r="2540" b="635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431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6E20E" w14:textId="4C5161D8" w:rsidR="00546C2A" w:rsidRPr="00B30E50" w:rsidRDefault="00546C2A" w:rsidP="00546C2A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- </w:t>
                            </w:r>
                            <w:r w:rsidR="00973177">
                              <w:rPr>
                                <w:rFonts w:ascii="Arial" w:hAnsi="Arial" w:cs="Arial"/>
                              </w:rPr>
                              <w:t>No mesmo utilizador, não temos qualquer sugestão para filmes do género mystery, o que nos indica que nenhum dos utilizadores que mais se aproxima do gosto cinematográfico deste utilizador viram filmes do tipo mystery que lhe possa ser interessante e que este não tenha ainda visto.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7D4D4" id="_x0000_s1033" type="#_x0000_t202" style="position:absolute;margin-left:-33pt;margin-top:571.55pt;width:415.3pt;height:100pt;z-index:251688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" stroked="f">
                <v:textbox>
                  <w:txbxContent>
                    <w:p w14:paraId="0706E20E" w14:textId="4C5161D8" w:rsidR="00546C2A" w:rsidRPr="00B30E50" w:rsidRDefault="00546C2A" w:rsidP="00546C2A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 xml:space="preserve">- </w:t>
                      </w:r>
                      <w:r w:rsidR="00973177">
                        <w:rPr>
                          <w:rFonts w:ascii="Arial" w:hAnsi="Arial" w:cs="Arial"/>
                        </w:rPr>
                        <w:t>No mesmo utilizador, não temos qualquer sugestão para filmes do género mystery, o que nos indica que nenhum dos utilizadores que mais se aproxima do gosto cinematográfico deste utilizador viram filmes do tipo mystery que lhe possa ser interessante e que este não tenha ainda visto.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4E56">
        <w:rPr>
          <w:noProof/>
        </w:rPr>
        <w:drawing>
          <wp:anchor distT="0" distB="0" distL="114300" distR="114300" simplePos="0" relativeHeight="251667968" behindDoc="1" locked="0" layoutInCell="1" allowOverlap="1" wp14:anchorId="19D8C7ED" wp14:editId="086C525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5120" cy="2354580"/>
            <wp:effectExtent l="0" t="0" r="5080" b="7620"/>
            <wp:wrapTight wrapText="bothSides">
              <wp:wrapPolygon edited="0">
                <wp:start x="0" y="0"/>
                <wp:lineTo x="0" y="21495"/>
                <wp:lineTo x="21544" y="21495"/>
                <wp:lineTo x="21544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E56">
        <w:br w:type="page"/>
      </w:r>
    </w:p>
    <w:p w14:paraId="6B244C24" w14:textId="77777777" w:rsidR="00EB4E56" w:rsidRPr="00EB4E56" w:rsidRDefault="00EB4E56" w:rsidP="00EB4E56"/>
    <w:p w14:paraId="57B5ABB2" w14:textId="2C895C4D" w:rsidR="0062555C" w:rsidRDefault="0062555C">
      <w:pPr>
        <w:pStyle w:val="Ttulo3"/>
      </w:pPr>
      <w:r>
        <w:t>SEARCH TITLE</w:t>
      </w:r>
    </w:p>
    <w:p w14:paraId="2CA6C121" w14:textId="690EB7F2" w:rsidR="0062555C" w:rsidRDefault="0062555C" w:rsidP="0062555C"/>
    <w:p w14:paraId="74B3B1DA" w14:textId="2CBAEA76" w:rsidR="003E37FF" w:rsidRDefault="003E37FF" w:rsidP="0062555C"/>
    <w:p w14:paraId="19C18ADC" w14:textId="30F8D32B" w:rsidR="003E37FF" w:rsidRDefault="003E37FF" w:rsidP="0062555C"/>
    <w:p w14:paraId="54C9E9C4" w14:textId="6119F98A" w:rsidR="003E37FF" w:rsidRDefault="003E37FF" w:rsidP="0062555C"/>
    <w:p w14:paraId="3C870E35" w14:textId="2438D063" w:rsidR="003E37FF" w:rsidRDefault="003E37FF" w:rsidP="0062555C"/>
    <w:p w14:paraId="329F243B" w14:textId="1E3DC31A" w:rsidR="003E37FF" w:rsidRDefault="003E37FF" w:rsidP="0062555C"/>
    <w:p w14:paraId="427283DA" w14:textId="3E392002" w:rsidR="003E37FF" w:rsidRDefault="003E37FF" w:rsidP="0062555C"/>
    <w:p w14:paraId="308DB017" w14:textId="46A92125" w:rsidR="003E37FF" w:rsidRDefault="003E37FF" w:rsidP="0062555C"/>
    <w:p w14:paraId="61696A85" w14:textId="2428679B" w:rsidR="003E37FF" w:rsidRDefault="003E37FF" w:rsidP="0062555C"/>
    <w:p w14:paraId="3D1B5F61" w14:textId="5E26DD4F" w:rsidR="003E37FF" w:rsidRDefault="003E37FF" w:rsidP="0062555C"/>
    <w:p w14:paraId="14050E12" w14:textId="20F9915F" w:rsidR="003E37FF" w:rsidRDefault="003E37FF" w:rsidP="0062555C"/>
    <w:p w14:paraId="214AB245" w14:textId="49A5C2DA" w:rsidR="003E37FF" w:rsidRDefault="003E37FF" w:rsidP="0062555C"/>
    <w:p w14:paraId="77311177" w14:textId="3077EE21" w:rsidR="003E37FF" w:rsidRDefault="003E37FF" w:rsidP="0062555C"/>
    <w:p w14:paraId="03F7310C" w14:textId="3D2150A8" w:rsidR="003E37FF" w:rsidRDefault="003E37FF" w:rsidP="0062555C"/>
    <w:p w14:paraId="422018D2" w14:textId="6464F752" w:rsidR="003E37FF" w:rsidRDefault="003E37FF" w:rsidP="0062555C"/>
    <w:p w14:paraId="1070E620" w14:textId="56390B3A" w:rsidR="003E37FF" w:rsidRDefault="003E37FF" w:rsidP="0062555C"/>
    <w:p w14:paraId="65709359" w14:textId="2AD1B106" w:rsidR="003E37FF" w:rsidRDefault="003E37FF" w:rsidP="0062555C"/>
    <w:p w14:paraId="4980F80A" w14:textId="73B86EB2" w:rsidR="003E37FF" w:rsidRDefault="003E37FF" w:rsidP="0062555C"/>
    <w:p w14:paraId="057BA56B" w14:textId="7385ABFF" w:rsidR="003E37FF" w:rsidRDefault="003E37FF" w:rsidP="0062555C"/>
    <w:p w14:paraId="6A244354" w14:textId="0C37EAB9" w:rsidR="003E37FF" w:rsidRDefault="003E37FF" w:rsidP="0062555C"/>
    <w:p w14:paraId="583482B0" w14:textId="71867EB7" w:rsidR="003E37FF" w:rsidRDefault="003E37FF" w:rsidP="0062555C"/>
    <w:p w14:paraId="4FB81815" w14:textId="6480C328" w:rsidR="003E37FF" w:rsidRDefault="003E37FF" w:rsidP="0062555C"/>
    <w:p w14:paraId="3ACBB417" w14:textId="33C8B909" w:rsidR="003E37FF" w:rsidRDefault="003E37FF" w:rsidP="0062555C"/>
    <w:p w14:paraId="366F7094" w14:textId="6C3E9D3A" w:rsidR="003E37FF" w:rsidRDefault="003E37FF" w:rsidP="0062555C"/>
    <w:p w14:paraId="3922B481" w14:textId="03738B37" w:rsidR="003E37FF" w:rsidRDefault="003E37FF" w:rsidP="0062555C"/>
    <w:p w14:paraId="02B06200" w14:textId="43AC4323" w:rsidR="003E37FF" w:rsidRDefault="003E37FF" w:rsidP="0062555C"/>
    <w:p w14:paraId="429864D7" w14:textId="77777777" w:rsidR="003E37FF" w:rsidRPr="0062555C" w:rsidRDefault="003E37FF" w:rsidP="0062555C"/>
    <w:p w14:paraId="7E9B98D7" w14:textId="3F514BF5" w:rsidR="002C4AF8" w:rsidRDefault="002C4AF8">
      <w:pPr>
        <w:pStyle w:val="Ttulo3"/>
      </w:pPr>
      <w:r>
        <w:t>EXIT AND ERROR ON OPTIONS</w:t>
      </w:r>
    </w:p>
    <w:p w14:paraId="2CDBD384" w14:textId="248D5F17" w:rsidR="002C4AF8" w:rsidRDefault="002C4AF8" w:rsidP="002C4AF8">
      <w:r>
        <w:rPr>
          <w:noProof/>
        </w:rPr>
        <w:drawing>
          <wp:anchor distT="0" distB="0" distL="114300" distR="114300" simplePos="0" relativeHeight="251780608" behindDoc="1" locked="0" layoutInCell="1" allowOverlap="1" wp14:anchorId="068CABF4" wp14:editId="50727852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5577840" cy="1270000"/>
            <wp:effectExtent l="0" t="0" r="3810" b="6350"/>
            <wp:wrapTight wrapText="bothSides">
              <wp:wrapPolygon edited="0">
                <wp:start x="0" y="0"/>
                <wp:lineTo x="0" y="21384"/>
                <wp:lineTo x="21541" y="21384"/>
                <wp:lineTo x="21541" y="0"/>
                <wp:lineTo x="0" y="0"/>
              </wp:wrapPolygon>
            </wp:wrapTight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m 20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47526" w14:textId="4BED7928" w:rsidR="002C4AF8" w:rsidRDefault="002C4AF8" w:rsidP="002C4AF8"/>
    <w:p w14:paraId="704DDBFB" w14:textId="77777777" w:rsidR="00DA3B80" w:rsidRPr="002C4AF8" w:rsidRDefault="00DA3B80" w:rsidP="002C4AF8"/>
    <w:p w14:paraId="084E3CCF" w14:textId="53FEB875" w:rsidR="002C4AF8" w:rsidRDefault="002C4AF8" w:rsidP="002C4AF8">
      <w:pPr>
        <w:pStyle w:val="Ttulo4"/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4AC79D61" wp14:editId="6DF74BA6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5274310" cy="2273935"/>
            <wp:effectExtent l="0" t="0" r="2540" b="0"/>
            <wp:wrapTight wrapText="bothSides">
              <wp:wrapPolygon edited="0">
                <wp:start x="0" y="0"/>
                <wp:lineTo x="0" y="21353"/>
                <wp:lineTo x="21532" y="21353"/>
                <wp:lineTo x="21532" y="0"/>
                <wp:lineTo x="0" y="0"/>
              </wp:wrapPolygon>
            </wp:wrapTight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m 20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Testes</w:t>
      </w:r>
    </w:p>
    <w:p w14:paraId="5BA788F8" w14:textId="0B5FCC38" w:rsidR="002C4AF8" w:rsidRPr="002C4AF8" w:rsidRDefault="00DA3B80" w:rsidP="002C4AF8">
      <w:r>
        <w:br w:type="page"/>
      </w:r>
    </w:p>
    <w:p w14:paraId="453E8ACE" w14:textId="455E7F38" w:rsidR="00DA3B80" w:rsidRDefault="00DA3B80">
      <w:pPr>
        <w:pStyle w:val="Ttulo2"/>
      </w:pPr>
      <w:r>
        <w:t>Saver</w:t>
      </w:r>
    </w:p>
    <w:p w14:paraId="554372A4" w14:textId="2278C694" w:rsidR="00DA3B80" w:rsidRPr="00DA3B80" w:rsidRDefault="00DA3B80" w:rsidP="00DA3B80">
      <w:r>
        <w:rPr>
          <w:noProof/>
        </w:rPr>
        <w:drawing>
          <wp:anchor distT="0" distB="0" distL="114300" distR="114300" simplePos="0" relativeHeight="251821568" behindDoc="1" locked="0" layoutInCell="1" allowOverlap="1" wp14:anchorId="74381FF3" wp14:editId="364CF71D">
            <wp:simplePos x="0" y="0"/>
            <wp:positionH relativeFrom="margin">
              <wp:posOffset>-1270</wp:posOffset>
            </wp:positionH>
            <wp:positionV relativeFrom="paragraph">
              <wp:posOffset>6384290</wp:posOffset>
            </wp:positionV>
            <wp:extent cx="5274310" cy="1083945"/>
            <wp:effectExtent l="0" t="0" r="2540" b="1905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m 20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2896" behindDoc="1" locked="0" layoutInCell="1" allowOverlap="1" wp14:anchorId="729CD8C3" wp14:editId="4BABC04D">
            <wp:simplePos x="0" y="0"/>
            <wp:positionH relativeFrom="margin">
              <wp:posOffset>-1270</wp:posOffset>
            </wp:positionH>
            <wp:positionV relativeFrom="paragraph">
              <wp:posOffset>186690</wp:posOffset>
            </wp:positionV>
            <wp:extent cx="5274310" cy="2696210"/>
            <wp:effectExtent l="0" t="0" r="2540" b="889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m 20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3376" behindDoc="1" locked="0" layoutInCell="1" allowOverlap="1" wp14:anchorId="07B06797" wp14:editId="7EC08489">
            <wp:simplePos x="0" y="0"/>
            <wp:positionH relativeFrom="column">
              <wp:posOffset>-12700</wp:posOffset>
            </wp:positionH>
            <wp:positionV relativeFrom="paragraph">
              <wp:posOffset>4165600</wp:posOffset>
            </wp:positionV>
            <wp:extent cx="5274310" cy="2218690"/>
            <wp:effectExtent l="0" t="0" r="254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m 20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3136" behindDoc="0" locked="0" layoutInCell="1" allowOverlap="1" wp14:anchorId="67421531" wp14:editId="46E4DEC1">
            <wp:simplePos x="0" y="0"/>
            <wp:positionH relativeFrom="margin">
              <wp:align>center</wp:align>
            </wp:positionH>
            <wp:positionV relativeFrom="paragraph">
              <wp:posOffset>2880360</wp:posOffset>
            </wp:positionV>
            <wp:extent cx="5274310" cy="1455420"/>
            <wp:effectExtent l="0" t="0" r="254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m 20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A3B80" w:rsidRPr="00DA3B80" w:rsidSect="0089714F">
      <w:footerReference w:type="default" r:id="rId31"/>
      <w:footerReference w:type="first" r:id="rId32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3DEBB9" w14:textId="77777777" w:rsidR="002D64A3" w:rsidRDefault="002D64A3" w:rsidP="00C6554A">
      <w:pPr>
        <w:spacing w:before="0" w:after="0" w:line="240" w:lineRule="auto"/>
      </w:pPr>
      <w:r>
        <w:separator/>
      </w:r>
    </w:p>
  </w:endnote>
  <w:endnote w:type="continuationSeparator" w:id="0">
    <w:p w14:paraId="1E75089B" w14:textId="77777777" w:rsidR="002D64A3" w:rsidRDefault="002D64A3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7D802C" w14:textId="77777777" w:rsidR="002163EE" w:rsidRDefault="00ED7C44">
    <w:pPr>
      <w:pStyle w:val="Rodap"/>
    </w:pPr>
    <w:r>
      <w:rPr>
        <w:lang w:bidi="pt-PT"/>
      </w:rPr>
      <w:t xml:space="preserve">Página </w:t>
    </w:r>
    <w:r>
      <w:rPr>
        <w:lang w:bidi="pt-PT"/>
      </w:rPr>
      <w:fldChar w:fldCharType="begin"/>
    </w:r>
    <w:r>
      <w:rPr>
        <w:lang w:bidi="pt-PT"/>
      </w:rPr>
      <w:instrText xml:space="preserve"> PAGE  \* Arabic  \* MERGEFORMAT </w:instrText>
    </w:r>
    <w:r>
      <w:rPr>
        <w:lang w:bidi="pt-PT"/>
      </w:rPr>
      <w:fldChar w:fldCharType="separate"/>
    </w:r>
    <w:r w:rsidR="0089714F">
      <w:rPr>
        <w:noProof/>
        <w:lang w:bidi="pt-PT"/>
      </w:rPr>
      <w:t>1</w:t>
    </w:r>
    <w:r>
      <w:rPr>
        <w:lang w:bidi="pt-PT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56C31" w14:textId="6970DEB3" w:rsidR="003E37FF" w:rsidRDefault="003E37FF">
    <w:pPr>
      <w:pStyle w:val="Rodap"/>
    </w:pPr>
    <w:r w:rsidRPr="003E37FF">
      <w:rPr>
        <w:sz w:val="24"/>
        <w:szCs w:val="24"/>
      </w:rPr>
      <w:t>28/01/2021</w:t>
    </w:r>
  </w:p>
  <w:p w14:paraId="3832D36A" w14:textId="77777777" w:rsidR="003E37FF" w:rsidRDefault="003E37F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0BA06" w14:textId="77777777" w:rsidR="002D64A3" w:rsidRDefault="002D64A3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C0DCE62" w14:textId="77777777" w:rsidR="002D64A3" w:rsidRDefault="002D64A3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FF7734D"/>
    <w:multiLevelType w:val="hybridMultilevel"/>
    <w:tmpl w:val="4060334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3223B4"/>
    <w:multiLevelType w:val="hybridMultilevel"/>
    <w:tmpl w:val="CBB0D81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D7E2CDC"/>
    <w:multiLevelType w:val="hybridMultilevel"/>
    <w:tmpl w:val="8266E95E"/>
    <w:lvl w:ilvl="0" w:tplc="0816000F">
      <w:start w:val="1"/>
      <w:numFmt w:val="decimal"/>
      <w:lvlText w:val="%1."/>
      <w:lvlJc w:val="left"/>
      <w:pPr>
        <w:ind w:left="1500" w:hanging="360"/>
      </w:pPr>
    </w:lvl>
    <w:lvl w:ilvl="1" w:tplc="08160019" w:tentative="1">
      <w:start w:val="1"/>
      <w:numFmt w:val="lowerLetter"/>
      <w:lvlText w:val="%2."/>
      <w:lvlJc w:val="left"/>
      <w:pPr>
        <w:ind w:left="2220" w:hanging="360"/>
      </w:pPr>
    </w:lvl>
    <w:lvl w:ilvl="2" w:tplc="0816001B" w:tentative="1">
      <w:start w:val="1"/>
      <w:numFmt w:val="lowerRoman"/>
      <w:lvlText w:val="%3."/>
      <w:lvlJc w:val="right"/>
      <w:pPr>
        <w:ind w:left="2940" w:hanging="180"/>
      </w:pPr>
    </w:lvl>
    <w:lvl w:ilvl="3" w:tplc="0816000F" w:tentative="1">
      <w:start w:val="1"/>
      <w:numFmt w:val="decimal"/>
      <w:lvlText w:val="%4."/>
      <w:lvlJc w:val="left"/>
      <w:pPr>
        <w:ind w:left="3660" w:hanging="360"/>
      </w:pPr>
    </w:lvl>
    <w:lvl w:ilvl="4" w:tplc="08160019" w:tentative="1">
      <w:start w:val="1"/>
      <w:numFmt w:val="lowerLetter"/>
      <w:lvlText w:val="%5."/>
      <w:lvlJc w:val="left"/>
      <w:pPr>
        <w:ind w:left="4380" w:hanging="360"/>
      </w:pPr>
    </w:lvl>
    <w:lvl w:ilvl="5" w:tplc="0816001B" w:tentative="1">
      <w:start w:val="1"/>
      <w:numFmt w:val="lowerRoman"/>
      <w:lvlText w:val="%6."/>
      <w:lvlJc w:val="right"/>
      <w:pPr>
        <w:ind w:left="5100" w:hanging="180"/>
      </w:pPr>
    </w:lvl>
    <w:lvl w:ilvl="6" w:tplc="0816000F" w:tentative="1">
      <w:start w:val="1"/>
      <w:numFmt w:val="decimal"/>
      <w:lvlText w:val="%7."/>
      <w:lvlJc w:val="left"/>
      <w:pPr>
        <w:ind w:left="5820" w:hanging="360"/>
      </w:pPr>
    </w:lvl>
    <w:lvl w:ilvl="7" w:tplc="08160019" w:tentative="1">
      <w:start w:val="1"/>
      <w:numFmt w:val="lowerLetter"/>
      <w:lvlText w:val="%8."/>
      <w:lvlJc w:val="left"/>
      <w:pPr>
        <w:ind w:left="6540" w:hanging="360"/>
      </w:pPr>
    </w:lvl>
    <w:lvl w:ilvl="8" w:tplc="0816001B" w:tentative="1">
      <w:start w:val="1"/>
      <w:numFmt w:val="lowerRoman"/>
      <w:lvlText w:val="%9."/>
      <w:lvlJc w:val="right"/>
      <w:pPr>
        <w:ind w:left="726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67"/>
    <w:rsid w:val="00143110"/>
    <w:rsid w:val="002554CD"/>
    <w:rsid w:val="00293B83"/>
    <w:rsid w:val="002B4294"/>
    <w:rsid w:val="002C4AF8"/>
    <w:rsid w:val="002D64A3"/>
    <w:rsid w:val="00333D0D"/>
    <w:rsid w:val="003E37FF"/>
    <w:rsid w:val="004116B5"/>
    <w:rsid w:val="0043292C"/>
    <w:rsid w:val="004C049F"/>
    <w:rsid w:val="005000E2"/>
    <w:rsid w:val="00546C2A"/>
    <w:rsid w:val="0056715D"/>
    <w:rsid w:val="0062555C"/>
    <w:rsid w:val="006356D4"/>
    <w:rsid w:val="0068528F"/>
    <w:rsid w:val="006A3CE7"/>
    <w:rsid w:val="00791BF7"/>
    <w:rsid w:val="0089714F"/>
    <w:rsid w:val="00973177"/>
    <w:rsid w:val="009C6A58"/>
    <w:rsid w:val="00B30E50"/>
    <w:rsid w:val="00B50F67"/>
    <w:rsid w:val="00C2313C"/>
    <w:rsid w:val="00C6554A"/>
    <w:rsid w:val="00CA7033"/>
    <w:rsid w:val="00D635CE"/>
    <w:rsid w:val="00DA3B80"/>
    <w:rsid w:val="00E03EEE"/>
    <w:rsid w:val="00E43841"/>
    <w:rsid w:val="00EB4E56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B16839"/>
  <w15:chartTrackingRefBased/>
  <w15:docId w15:val="{53339C3B-C429-4D03-A799-6155C6C0D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te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6715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mmarc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te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ter">
    <w:name w:val="Título Caráter"/>
    <w:basedOn w:val="Tipodeletrapredefinidodopargrafo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arte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arter">
    <w:name w:val="Rodapé Caráter"/>
    <w:basedOn w:val="Tipodeletrapredefinidodopargraf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arter"/>
    <w:uiPriority w:val="99"/>
    <w:unhideWhenUsed/>
    <w:rsid w:val="00C6554A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6554A"/>
    <w:rPr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6554A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6554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ligao">
    <w:name w:val="Hyperlink"/>
    <w:basedOn w:val="Tipodeletrapredefinidodopargrafo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arte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C6554A"/>
    <w:rPr>
      <w:color w:val="595959" w:themeColor="text1" w:themeTint="A6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6554A"/>
    <w:rPr>
      <w:rFonts w:ascii="Consolas" w:hAnsi="Consolas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grafodaLista">
    <w:name w:val="List Paragraph"/>
    <w:basedOn w:val="Normal"/>
    <w:uiPriority w:val="34"/>
    <w:unhideWhenUsed/>
    <w:qFormat/>
    <w:rsid w:val="00143110"/>
    <w:pPr>
      <w:ind w:left="720"/>
      <w:contextualSpacing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56715D"/>
    <w:rPr>
      <w:rFonts w:asciiTheme="majorHAnsi" w:eastAsiaTheme="majorEastAsia" w:hAnsiTheme="majorHAnsi" w:cstheme="majorBidi"/>
      <w:i/>
      <w:iCs/>
      <w:color w:val="007789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530\AppData\Local\Microsoft\Office\16.0\DTS\pt-PT%7bF0885E61-0D1C-4151-841D-FA63A5D4B5CE%7d\%7bADF18A87-F27C-4727-8B51-A7FD35AD996F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{ADF18A87-F27C-4727-8B51-A7FD35AD996F}tf02835058_win32</Template>
  <TotalTime>5</TotalTime>
  <Pages>3</Pages>
  <Words>68</Words>
  <Characters>369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X530</dc:creator>
  <cp:keywords/>
  <dc:description/>
  <cp:lastModifiedBy>Diana Rocha</cp:lastModifiedBy>
  <cp:revision>3</cp:revision>
  <cp:lastPrinted>2021-01-27T19:56:00Z</cp:lastPrinted>
  <dcterms:created xsi:type="dcterms:W3CDTF">2021-01-27T19:56:00Z</dcterms:created>
  <dcterms:modified xsi:type="dcterms:W3CDTF">2021-01-27T20:01:00Z</dcterms:modified>
</cp:coreProperties>
</file>